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DA3F" w14:textId="77777777" w:rsidR="00344C61" w:rsidRDefault="00344C61" w:rsidP="00344C61">
      <w:pPr>
        <w:jc w:val="center"/>
      </w:pPr>
    </w:p>
    <w:p w14:paraId="2FC9A3FD" w14:textId="77777777" w:rsidR="00344C61" w:rsidRDefault="00344C61" w:rsidP="00344C61">
      <w:pPr>
        <w:jc w:val="center"/>
      </w:pPr>
    </w:p>
    <w:p w14:paraId="65A4F98C" w14:textId="77777777" w:rsidR="00344C61" w:rsidRDefault="00344C61" w:rsidP="00344C61">
      <w:pPr>
        <w:jc w:val="center"/>
      </w:pPr>
    </w:p>
    <w:p w14:paraId="05066B7F" w14:textId="77777777" w:rsidR="00344C61" w:rsidRDefault="00344C61" w:rsidP="00344C61">
      <w:pPr>
        <w:jc w:val="center"/>
      </w:pPr>
    </w:p>
    <w:p w14:paraId="62568F5F" w14:textId="77777777" w:rsidR="00344C61" w:rsidRDefault="00344C61" w:rsidP="00344C61">
      <w:pPr>
        <w:jc w:val="center"/>
      </w:pPr>
    </w:p>
    <w:p w14:paraId="2DC71E1B" w14:textId="77777777" w:rsidR="00344C61" w:rsidRDefault="00344C61" w:rsidP="00344C61">
      <w:pPr>
        <w:jc w:val="center"/>
      </w:pPr>
    </w:p>
    <w:p w14:paraId="4ADACF8B" w14:textId="77777777" w:rsidR="00344C61" w:rsidRDefault="00344C61" w:rsidP="00344C6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TA’LIM MUASSASA NOMI</w:t>
      </w:r>
    </w:p>
    <w:p w14:paraId="4758EA40" w14:textId="77777777" w:rsidR="00344C61" w:rsidRDefault="00344C61" w:rsidP="00344C61">
      <w:pPr>
        <w:jc w:val="center"/>
        <w:rPr>
          <w:noProof/>
          <w:color w:val="000000"/>
          <w:sz w:val="72"/>
          <w:szCs w:val="72"/>
          <w:lang w:eastAsia="ru-RU"/>
        </w:rPr>
      </w:pPr>
      <w:r>
        <w:rPr>
          <w:rFonts w:ascii="Times New Roman" w:hAnsi="Times New Roman" w:cs="Times New Roman"/>
          <w:b/>
          <w:sz w:val="52"/>
          <w:szCs w:val="52"/>
        </w:rPr>
        <w:t>TANLANGAN FANIDAN</w:t>
      </w:r>
    </w:p>
    <w:p w14:paraId="391F8286" w14:textId="77777777" w:rsidR="00344C61" w:rsidRDefault="00344C61" w:rsidP="00344C61">
      <w:pPr>
        <w:jc w:val="center"/>
      </w:pPr>
    </w:p>
    <w:p w14:paraId="08DF3064" w14:textId="77777777" w:rsidR="00344C61" w:rsidRDefault="00344C61" w:rsidP="00344C61">
      <w:pPr>
        <w:jc w:val="center"/>
      </w:pPr>
    </w:p>
    <w:p w14:paraId="75501A68" w14:textId="77777777" w:rsidR="00344C61" w:rsidRDefault="00344C61" w:rsidP="00344C61">
      <w:pPr>
        <w:jc w:val="center"/>
        <w:rPr>
          <w:rFonts w:ascii="Times New Roman" w:hAnsi="Times New Roman" w:cs="Times New Roman"/>
          <w:b/>
          <w:sz w:val="120"/>
          <w:szCs w:val="120"/>
        </w:rPr>
      </w:pPr>
      <w:r>
        <w:rPr>
          <w:rFonts w:ascii="Times New Roman" w:hAnsi="Times New Roman" w:cs="Times New Roman"/>
          <w:b/>
          <w:sz w:val="120"/>
          <w:szCs w:val="120"/>
        </w:rPr>
        <w:t>LOYIHA ISHI</w:t>
      </w:r>
    </w:p>
    <w:p w14:paraId="1D11FCD2" w14:textId="3E61FA71" w:rsidR="00344C61" w:rsidRDefault="00344C61" w:rsidP="00344C61">
      <w:pPr>
        <w:rPr>
          <w:rFonts w:ascii="Times New Roman" w:hAnsi="Times New Roman" w:cs="Times New Roman"/>
          <w:b/>
          <w:sz w:val="40"/>
          <w:szCs w:val="40"/>
        </w:rPr>
      </w:pPr>
      <w:r w:rsidRPr="006369A3">
        <w:rPr>
          <w:noProof/>
          <w:color w:val="000000"/>
          <w:sz w:val="40"/>
          <w:szCs w:val="40"/>
          <w:lang w:eastAsia="ru-RU"/>
        </w:rPr>
        <w:drawing>
          <wp:anchor distT="0" distB="0" distL="114300" distR="114300" simplePos="0" relativeHeight="251686912" behindDoc="1" locked="0" layoutInCell="1" allowOverlap="1" wp14:anchorId="2AEFFBC4" wp14:editId="539A691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410835" cy="1376045"/>
            <wp:effectExtent l="0" t="0" r="0" b="0"/>
            <wp:wrapSquare wrapText="bothSides"/>
            <wp:docPr id="3" name="Рисунок 3" descr="Гер-б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-ба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369A3">
        <w:rPr>
          <w:rFonts w:ascii="Times New Roman" w:hAnsi="Times New Roman" w:cs="Times New Roman"/>
          <w:b/>
          <w:sz w:val="40"/>
          <w:szCs w:val="40"/>
        </w:rPr>
        <w:t>Bajardi</w:t>
      </w:r>
      <w:proofErr w:type="spellEnd"/>
      <w:r w:rsidRPr="006369A3">
        <w:rPr>
          <w:rFonts w:ascii="Times New Roman" w:hAnsi="Times New Roman" w:cs="Times New Roman"/>
          <w:b/>
          <w:sz w:val="40"/>
          <w:szCs w:val="40"/>
        </w:rPr>
        <w:t>:</w:t>
      </w:r>
    </w:p>
    <w:p w14:paraId="561CD3A3" w14:textId="77777777" w:rsidR="00344C61" w:rsidRPr="006369A3" w:rsidRDefault="00344C61" w:rsidP="00344C61">
      <w:pPr>
        <w:rPr>
          <w:sz w:val="40"/>
          <w:szCs w:val="40"/>
        </w:rPr>
      </w:pPr>
    </w:p>
    <w:p w14:paraId="0060050D" w14:textId="4FD1962B" w:rsidR="00503E64" w:rsidRPr="001A3D89" w:rsidRDefault="00344C61">
      <w:pPr>
        <w:rPr>
          <w:rFonts w:ascii="Times New Roman" w:hAnsi="Times New Roman" w:cs="Times New Roman"/>
          <w:sz w:val="10"/>
        </w:rPr>
      </w:pPr>
      <w:r w:rsidRPr="006369A3">
        <w:rPr>
          <w:noProof/>
          <w:sz w:val="40"/>
          <w:szCs w:val="40"/>
          <w:lang w:eastAsia="ru-RU"/>
        </w:rPr>
        <w:drawing>
          <wp:anchor distT="0" distB="0" distL="114300" distR="114300" simplePos="0" relativeHeight="251685888" behindDoc="0" locked="0" layoutInCell="1" allowOverlap="1" wp14:anchorId="65BE7DDB" wp14:editId="38F1DD53">
            <wp:simplePos x="0" y="0"/>
            <wp:positionH relativeFrom="margin">
              <wp:posOffset>2075180</wp:posOffset>
            </wp:positionH>
            <wp:positionV relativeFrom="margin">
              <wp:posOffset>7909882</wp:posOffset>
            </wp:positionV>
            <wp:extent cx="1793875" cy="139827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39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E64" w:rsidRPr="001A3D89">
        <w:rPr>
          <w:rFonts w:ascii="Times New Roman" w:hAnsi="Times New Roman" w:cs="Times New Roman"/>
        </w:rPr>
        <w:br w:type="page"/>
      </w:r>
    </w:p>
    <w:p w14:paraId="218556F2" w14:textId="3EBD5483" w:rsidR="00952F7D" w:rsidRPr="001A3D89" w:rsidRDefault="005526B1" w:rsidP="00A602AF">
      <w:pPr>
        <w:pStyle w:val="GraphicAnchor"/>
        <w:rPr>
          <w:rFonts w:ascii="Times New Roman" w:hAnsi="Times New Roman" w:cs="Times New Roman"/>
        </w:rPr>
      </w:pPr>
      <w:r w:rsidRPr="001A3D89">
        <w:rPr>
          <w:rFonts w:ascii="Times New Roman" w:hAnsi="Times New Roman" w:cs="Times New Roman"/>
          <w:noProof/>
          <w:lang w:val="en-AU" w:eastAsia="en-AU"/>
        </w:rPr>
        <w:lastRenderedPageBreak/>
        <w:drawing>
          <wp:anchor distT="0" distB="0" distL="114300" distR="114300" simplePos="0" relativeHeight="251665407" behindDoc="1" locked="1" layoutInCell="1" allowOverlap="1" wp14:anchorId="427E45C8" wp14:editId="0147E107">
            <wp:simplePos x="0" y="0"/>
            <wp:positionH relativeFrom="margin">
              <wp:posOffset>-466090</wp:posOffset>
            </wp:positionH>
            <wp:positionV relativeFrom="paragraph">
              <wp:posOffset>0</wp:posOffset>
            </wp:positionV>
            <wp:extent cx="6848856" cy="9134856"/>
            <wp:effectExtent l="0" t="0" r="9525" b="0"/>
            <wp:wrapNone/>
            <wp:docPr id="4" name="Picture 4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856" cy="9134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3D8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907514" wp14:editId="69E84832">
                <wp:simplePos x="0" y="0"/>
                <wp:positionH relativeFrom="column">
                  <wp:posOffset>-466090</wp:posOffset>
                </wp:positionH>
                <wp:positionV relativeFrom="paragraph">
                  <wp:posOffset>2509520</wp:posOffset>
                </wp:positionV>
                <wp:extent cx="5735320" cy="6426200"/>
                <wp:effectExtent l="0" t="0" r="0" b="0"/>
                <wp:wrapNone/>
                <wp:docPr id="2" name="Shape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320" cy="6426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14168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C5A85" id="Shape" o:spid="_x0000_s1026" alt="Decorative" style="position:absolute;margin-left:-36.7pt;margin-top:197.6pt;width:451.6pt;height:50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" path="m,l21600,14168r,7432l,21600,,xe" fillcolor="#e2b80f [3204]" stroked="f" strokeweight="1pt">
                <v:stroke miterlimit="4" joinstyle="miter"/>
                <v:path arrowok="t" o:extrusionok="f" o:connecttype="custom" o:connectlocs="2867660,3213100;2867660,3213100;2867660,3213100;2867660,3213100" o:connectangles="0,90,180,270"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675"/>
        <w:gridCol w:w="4675"/>
      </w:tblGrid>
      <w:tr w:rsidR="00503E64" w:rsidRPr="001A3D89" w14:paraId="2F72CFD5" w14:textId="77777777" w:rsidTr="001A3D89">
        <w:trPr>
          <w:trHeight w:val="2341"/>
        </w:trPr>
        <w:tc>
          <w:tcPr>
            <w:tcW w:w="9350" w:type="dxa"/>
            <w:gridSpan w:val="2"/>
            <w:vAlign w:val="center"/>
          </w:tcPr>
          <w:p w14:paraId="13654773" w14:textId="77777777" w:rsidR="00A602AF" w:rsidRPr="001A3D89" w:rsidRDefault="002F2BC2" w:rsidP="00F55AB1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82248462"/>
                <w:placeholder>
                  <w:docPart w:val="AC8E45DCCF6F4070A816B73EB948DEE0"/>
                </w:placeholder>
                <w:temporary/>
                <w:showingPlcHdr/>
                <w15:appearance w15:val="hidden"/>
              </w:sdtPr>
              <w:sdtEndPr/>
              <w:sdtContent>
                <w:r w:rsidR="00F55AB1" w:rsidRPr="001A3D89">
                  <w:rPr>
                    <w:rFonts w:ascii="Times New Roman" w:hAnsi="Times New Roman" w:cs="Times New Roman"/>
                  </w:rPr>
                  <w:t>Q3 budget report</w:t>
                </w:r>
              </w:sdtContent>
            </w:sdt>
          </w:p>
        </w:tc>
      </w:tr>
      <w:tr w:rsidR="00503E64" w:rsidRPr="001A3D89" w14:paraId="2A5AE145" w14:textId="77777777" w:rsidTr="001A3D89">
        <w:trPr>
          <w:trHeight w:val="3108"/>
        </w:trPr>
        <w:tc>
          <w:tcPr>
            <w:tcW w:w="4675" w:type="dxa"/>
            <w:vAlign w:val="center"/>
          </w:tcPr>
          <w:p w14:paraId="629BFC0A" w14:textId="77777777" w:rsidR="0068475B" w:rsidRPr="001A3D89" w:rsidRDefault="0068475B" w:rsidP="00F55A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vMerge w:val="restart"/>
          </w:tcPr>
          <w:p w14:paraId="1520E76C" w14:textId="77777777" w:rsidR="0068475B" w:rsidRPr="001A3D89" w:rsidRDefault="0068475B">
            <w:pPr>
              <w:rPr>
                <w:rFonts w:ascii="Times New Roman" w:hAnsi="Times New Roman" w:cs="Times New Roman"/>
              </w:rPr>
            </w:pPr>
          </w:p>
        </w:tc>
      </w:tr>
      <w:tr w:rsidR="00503E64" w:rsidRPr="001A3D89" w14:paraId="20FBCD56" w14:textId="77777777" w:rsidTr="001A3D89">
        <w:trPr>
          <w:trHeight w:val="2441"/>
        </w:trPr>
        <w:tc>
          <w:tcPr>
            <w:tcW w:w="4675" w:type="dxa"/>
            <w:vAlign w:val="bottom"/>
          </w:tcPr>
          <w:p w14:paraId="7B72761B" w14:textId="191D027F" w:rsidR="001D36C4" w:rsidRDefault="001D36C4" w:rsidP="00052357">
            <w:pPr>
              <w:pStyle w:val="Logo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mfaalkfjakl</w:t>
            </w:r>
          </w:p>
          <w:sdt>
            <w:sdtPr>
              <w:rPr>
                <w:rFonts w:ascii="Times New Roman" w:hAnsi="Times New Roman" w:cs="Times New Roman"/>
              </w:rPr>
              <w:id w:val="-1259679674"/>
              <w:placeholder>
                <w:docPart w:val="2CA9CBF8C14D46CFBBEB32D4B1AC5124"/>
              </w:placeholder>
              <w15:appearance w15:val="hidden"/>
            </w:sdtPr>
            <w:sdtEndPr/>
            <w:sdtContent>
              <w:p w14:paraId="1793643D" w14:textId="3F3CAD9F" w:rsidR="0068475B" w:rsidRPr="001A3D89" w:rsidRDefault="001D36C4" w:rsidP="001D36C4">
                <w:pPr>
                  <w:pStyle w:val="Logotext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lkklk lkl  </w:t>
                </w:r>
              </w:p>
            </w:sdtContent>
          </w:sdt>
        </w:tc>
        <w:tc>
          <w:tcPr>
            <w:tcW w:w="4675" w:type="dxa"/>
            <w:vMerge/>
          </w:tcPr>
          <w:p w14:paraId="0C79353B" w14:textId="77777777" w:rsidR="0068475B" w:rsidRPr="001A3D89" w:rsidRDefault="0068475B">
            <w:pPr>
              <w:rPr>
                <w:rFonts w:ascii="Times New Roman" w:hAnsi="Times New Roman" w:cs="Times New Roman"/>
              </w:rPr>
            </w:pPr>
          </w:p>
        </w:tc>
      </w:tr>
      <w:tr w:rsidR="00503E64" w:rsidRPr="001A3D89" w14:paraId="6E1B3300" w14:textId="77777777" w:rsidTr="001A3D89">
        <w:trPr>
          <w:trHeight w:val="3319"/>
        </w:trPr>
        <w:sdt>
          <w:sdtPr>
            <w:rPr>
              <w:rFonts w:ascii="Times New Roman" w:hAnsi="Times New Roman" w:cs="Times New Roman"/>
            </w:rPr>
            <w:id w:val="-1278011613"/>
            <w:placeholder>
              <w:docPart w:val="CA178838FC73462999C798408B6C6F24"/>
            </w:placeholder>
            <w15:appearance w15:val="hidden"/>
          </w:sdtPr>
          <w:sdtContent>
            <w:tc>
              <w:tcPr>
                <w:tcW w:w="4675" w:type="dxa"/>
                <w:vAlign w:val="center"/>
              </w:tcPr>
              <w:p w14:paraId="770118DB" w14:textId="49770C85" w:rsidR="0068475B" w:rsidRPr="001A3D89" w:rsidRDefault="001D36C4" w:rsidP="001D36C4">
                <w:pPr>
                  <w:pStyle w:val="Logotext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Jkafkajf akslfjasfj kjf</w:t>
                </w:r>
              </w:p>
            </w:tc>
          </w:sdtContent>
        </w:sdt>
        <w:tc>
          <w:tcPr>
            <w:tcW w:w="4675" w:type="dxa"/>
            <w:vMerge/>
          </w:tcPr>
          <w:p w14:paraId="002387BE" w14:textId="77777777" w:rsidR="0068475B" w:rsidRPr="001A3D89" w:rsidRDefault="0068475B">
            <w:pPr>
              <w:rPr>
                <w:rFonts w:ascii="Times New Roman" w:hAnsi="Times New Roman" w:cs="Times New Roman"/>
              </w:rPr>
            </w:pPr>
          </w:p>
        </w:tc>
      </w:tr>
      <w:tr w:rsidR="00A602AF" w:rsidRPr="001A3D89" w14:paraId="0394CF0E" w14:textId="77777777" w:rsidTr="001A3D89">
        <w:trPr>
          <w:trHeight w:val="2718"/>
        </w:trPr>
        <w:tc>
          <w:tcPr>
            <w:tcW w:w="4675" w:type="dxa"/>
          </w:tcPr>
          <w:p w14:paraId="3AD66C1B" w14:textId="64A05618" w:rsidR="00A602AF" w:rsidRPr="001A3D89" w:rsidRDefault="001D36C4" w:rsidP="00F55AB1">
            <w:pPr>
              <w:pStyle w:val="Heading2"/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>
              <w:rPr>
                <w:rFonts w:ascii="Times New Roman" w:hAnsi="Times New Roman" w:cs="Times New Roman"/>
                <w:sz w:val="48"/>
                <w:szCs w:val="48"/>
              </w:rPr>
              <w:t>Kjlasflkjasf</w:t>
            </w:r>
            <w:proofErr w:type="spellEnd"/>
            <w:r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48"/>
                <w:szCs w:val="48"/>
              </w:rPr>
              <w:t>lkjsdflsa</w:t>
            </w:r>
            <w:proofErr w:type="spellEnd"/>
            <w:r>
              <w:rPr>
                <w:rFonts w:ascii="Times New Roman" w:hAnsi="Times New Roman" w:cs="Times New Roman"/>
                <w:sz w:val="48"/>
                <w:szCs w:val="48"/>
              </w:rPr>
              <w:t xml:space="preserve"> f</w:t>
            </w:r>
          </w:p>
        </w:tc>
        <w:tc>
          <w:tcPr>
            <w:tcW w:w="4675" w:type="dxa"/>
          </w:tcPr>
          <w:p w14:paraId="4EFE0F11" w14:textId="77777777" w:rsidR="00A602AF" w:rsidRPr="001A3D89" w:rsidRDefault="00A602AF">
            <w:pPr>
              <w:rPr>
                <w:rFonts w:ascii="Times New Roman" w:hAnsi="Times New Roman" w:cs="Times New Roman"/>
              </w:rPr>
            </w:pPr>
          </w:p>
        </w:tc>
      </w:tr>
    </w:tbl>
    <w:p w14:paraId="7ED7F152" w14:textId="77777777" w:rsidR="00A602AF" w:rsidRPr="001A3D89" w:rsidRDefault="00A602AF">
      <w:pPr>
        <w:rPr>
          <w:rFonts w:ascii="Times New Roman" w:hAnsi="Times New Roman" w:cs="Times New Roman"/>
        </w:rPr>
      </w:pPr>
    </w:p>
    <w:p w14:paraId="3D51E18F" w14:textId="77777777" w:rsidR="00D92F40" w:rsidRPr="001A3D89" w:rsidRDefault="00D92F40">
      <w:pPr>
        <w:rPr>
          <w:rFonts w:ascii="Times New Roman" w:hAnsi="Times New Roman" w:cs="Times New Roman"/>
          <w:sz w:val="20"/>
        </w:rPr>
      </w:pPr>
      <w:r w:rsidRPr="001A3D89">
        <w:rPr>
          <w:rFonts w:ascii="Times New Roman" w:hAnsi="Times New Roman" w:cs="Times New Roman"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75"/>
        <w:gridCol w:w="4675"/>
      </w:tblGrid>
      <w:tr w:rsidR="00503E64" w:rsidRPr="001A3D89" w14:paraId="6FFDCAAE" w14:textId="77777777" w:rsidTr="002431A6">
        <w:trPr>
          <w:trHeight w:val="1576"/>
        </w:trPr>
        <w:tc>
          <w:tcPr>
            <w:tcW w:w="9350" w:type="dxa"/>
            <w:gridSpan w:val="2"/>
          </w:tcPr>
          <w:p w14:paraId="0FB6B9AD" w14:textId="0D8D0720" w:rsidR="009B2968" w:rsidRPr="001A3D89" w:rsidRDefault="00344C61" w:rsidP="00D92F40">
            <w:pPr>
              <w:pStyle w:val="Heading3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lastRenderedPageBreak/>
              <w:t>INCREATE</w:t>
            </w:r>
          </w:p>
        </w:tc>
      </w:tr>
      <w:tr w:rsidR="002431A6" w:rsidRPr="001A3D89" w14:paraId="23D6EC18" w14:textId="77777777" w:rsidTr="002431A6">
        <w:trPr>
          <w:trHeight w:val="11016"/>
        </w:trPr>
        <w:tc>
          <w:tcPr>
            <w:tcW w:w="4675" w:type="dxa"/>
          </w:tcPr>
          <w:p w14:paraId="7655752F" w14:textId="77777777" w:rsidR="002431A6" w:rsidRPr="001A3D89" w:rsidRDefault="002431A6" w:rsidP="00E832AC">
            <w:pPr>
              <w:pStyle w:val="Heading5"/>
              <w:rPr>
                <w:rFonts w:ascii="Times New Roman" w:hAnsi="Times New Roman" w:cs="Times New Roman"/>
                <w:color w:val="auto"/>
              </w:rPr>
            </w:pPr>
            <w:sdt>
              <w:sdtPr>
                <w:rPr>
                  <w:rFonts w:ascii="Times New Roman" w:hAnsi="Times New Roman" w:cs="Times New Roman"/>
                  <w:color w:val="auto"/>
                </w:rPr>
                <w:id w:val="-941682524"/>
                <w:placeholder>
                  <w:docPart w:val="1F4366881D2E47368DE6BC71F8D768E8"/>
                </w:placeholder>
                <w:temporary/>
                <w:showingPlcHdr/>
                <w15:appearance w15:val="hidden"/>
              </w:sdtPr>
              <w:sdtContent>
                <w:r w:rsidRPr="001A3D89">
                  <w:rPr>
                    <w:rFonts w:ascii="Times New Roman" w:hAnsi="Times New Roman" w:cs="Times New Roman"/>
                    <w:color w:val="auto"/>
                  </w:rPr>
                  <w:t>HEADING</w:t>
                </w:r>
              </w:sdtContent>
            </w:sdt>
          </w:p>
          <w:p w14:paraId="477D9591" w14:textId="77777777" w:rsidR="002431A6" w:rsidRPr="001A3D89" w:rsidRDefault="002431A6" w:rsidP="009B2968">
            <w:pPr>
              <w:rPr>
                <w:rFonts w:ascii="Times New Roman" w:hAnsi="Times New Roman" w:cs="Times New Roman"/>
              </w:rPr>
            </w:pPr>
          </w:p>
          <w:p w14:paraId="37EA76B4" w14:textId="77777777" w:rsidR="002431A6" w:rsidRPr="001A3D89" w:rsidRDefault="002431A6" w:rsidP="002431A6">
            <w:pPr>
              <w:pStyle w:val="Tex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fjsajfsjfsl</w:t>
            </w:r>
            <w:proofErr w:type="spellEnd"/>
          </w:p>
          <w:p w14:paraId="37063681" w14:textId="50EF5A94" w:rsidR="002431A6" w:rsidRPr="001A3D89" w:rsidRDefault="002431A6" w:rsidP="002431A6">
            <w:pPr>
              <w:pStyle w:val="Logotext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vAlign w:val="bottom"/>
          </w:tcPr>
          <w:p w14:paraId="0465C13E" w14:textId="249EE225" w:rsidR="002431A6" w:rsidRPr="001A3D89" w:rsidRDefault="002431A6" w:rsidP="00D92F40">
            <w:pPr>
              <w:pStyle w:val="ImageCaption"/>
              <w:rPr>
                <w:rFonts w:ascii="Times New Roman" w:hAnsi="Times New Roman" w:cs="Times New Roman"/>
                <w:color w:val="auto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kljdkasjdlkasd</w:t>
            </w:r>
            <w:proofErr w:type="spellEnd"/>
          </w:p>
          <w:p w14:paraId="4EB31AD9" w14:textId="77777777" w:rsidR="002431A6" w:rsidRPr="001A3D89" w:rsidRDefault="002431A6" w:rsidP="00D92F40">
            <w:pPr>
              <w:pStyle w:val="ImageCaption"/>
              <w:rPr>
                <w:rFonts w:ascii="Times New Roman" w:hAnsi="Times New Roman" w:cs="Times New Roman"/>
                <w:color w:val="auto"/>
              </w:rPr>
            </w:pPr>
          </w:p>
          <w:p w14:paraId="4819E0EE" w14:textId="77777777" w:rsidR="002431A6" w:rsidRPr="001A3D89" w:rsidRDefault="002431A6" w:rsidP="00D92F40">
            <w:pPr>
              <w:pStyle w:val="ImageCaption"/>
              <w:rPr>
                <w:rFonts w:ascii="Times New Roman" w:hAnsi="Times New Roman" w:cs="Times New Roman"/>
                <w:color w:val="auto"/>
              </w:rPr>
            </w:pPr>
            <w:r w:rsidRPr="001A3D89">
              <w:rPr>
                <w:rFonts w:ascii="Times New Roman" w:hAnsi="Times New Roman" w:cs="Times New Roman"/>
                <w:noProof/>
                <w:color w:val="auto"/>
                <w:lang w:val="en-AU" w:eastAsia="en-AU"/>
              </w:rPr>
              <w:drawing>
                <wp:inline distT="0" distB="0" distL="0" distR="0" wp14:anchorId="4A337EF0" wp14:editId="34999993">
                  <wp:extent cx="2781300" cy="4368800"/>
                  <wp:effectExtent l="0" t="0" r="0" b="1905"/>
                  <wp:docPr id="7" name="Picture 7" descr="watering c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02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3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70A8E" w14:textId="77777777" w:rsidR="00D92F40" w:rsidRPr="001A3D89" w:rsidRDefault="00D92F40" w:rsidP="00585225">
      <w:pPr>
        <w:pStyle w:val="Footer"/>
        <w:rPr>
          <w:rStyle w:val="PageNumber"/>
          <w:rFonts w:ascii="Times New Roman" w:hAnsi="Times New Roman" w:cs="Times New Roman"/>
        </w:rPr>
      </w:pPr>
    </w:p>
    <w:p w14:paraId="3DBCF3FB" w14:textId="77777777" w:rsidR="00D92F40" w:rsidRPr="001A3D89" w:rsidRDefault="00D92F40">
      <w:pPr>
        <w:rPr>
          <w:rStyle w:val="PageNumber"/>
          <w:rFonts w:ascii="Times New Roman" w:hAnsi="Times New Roman" w:cs="Times New Roman"/>
          <w:sz w:val="20"/>
        </w:rPr>
      </w:pPr>
      <w:r w:rsidRPr="001A3D89">
        <w:rPr>
          <w:rStyle w:val="PageNumber"/>
          <w:rFonts w:ascii="Times New Roman" w:hAnsi="Times New Roman" w:cs="Times New Roman"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9"/>
        <w:gridCol w:w="779"/>
        <w:gridCol w:w="6232"/>
        <w:gridCol w:w="780"/>
        <w:gridCol w:w="780"/>
      </w:tblGrid>
      <w:tr w:rsidR="00503E64" w:rsidRPr="001A3D89" w14:paraId="209E2D00" w14:textId="77777777" w:rsidTr="002431A6">
        <w:trPr>
          <w:trHeight w:val="6811"/>
        </w:trPr>
        <w:tc>
          <w:tcPr>
            <w:tcW w:w="9350" w:type="dxa"/>
            <w:gridSpan w:val="5"/>
          </w:tcPr>
          <w:p w14:paraId="79D2A202" w14:textId="77777777" w:rsidR="00211CE6" w:rsidRPr="001A3D89" w:rsidRDefault="00C3007A">
            <w:pPr>
              <w:rPr>
                <w:rFonts w:ascii="Times New Roman" w:hAnsi="Times New Roman" w:cs="Times New Roman"/>
              </w:rPr>
            </w:pPr>
            <w:r w:rsidRPr="001A3D89">
              <w:rPr>
                <w:rFonts w:ascii="Times New Roman" w:hAnsi="Times New Roman" w:cs="Times New Roman"/>
                <w:noProof/>
                <w:lang w:val="en-AU" w:eastAsia="en-AU"/>
              </w:rPr>
              <w:lastRenderedPageBreak/>
              <w:drawing>
                <wp:anchor distT="0" distB="0" distL="114300" distR="114300" simplePos="0" relativeHeight="251675648" behindDoc="1" locked="1" layoutInCell="1" allowOverlap="1" wp14:anchorId="1A124DA2" wp14:editId="4B39071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6259</wp:posOffset>
                  </wp:positionV>
                  <wp:extent cx="5942241" cy="4443984"/>
                  <wp:effectExtent l="0" t="0" r="1905" b="0"/>
                  <wp:wrapNone/>
                  <wp:docPr id="10" name="Picture 10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-03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241" cy="444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03E64" w:rsidRPr="001A3D89" w14:paraId="3DF98A62" w14:textId="77777777" w:rsidTr="002431A6">
        <w:trPr>
          <w:trHeight w:val="7294"/>
        </w:trPr>
        <w:tc>
          <w:tcPr>
            <w:tcW w:w="779" w:type="dxa"/>
          </w:tcPr>
          <w:p w14:paraId="6F311FA8" w14:textId="77777777" w:rsidR="00211CE6" w:rsidRPr="001A3D89" w:rsidRDefault="00211C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" w:type="dxa"/>
            <w:shd w:val="clear" w:color="auto" w:fill="FFFFFF" w:themeFill="background1"/>
          </w:tcPr>
          <w:p w14:paraId="4A9854E2" w14:textId="77777777" w:rsidR="00211CE6" w:rsidRPr="001A3D89" w:rsidRDefault="00211C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2" w:type="dxa"/>
            <w:shd w:val="clear" w:color="auto" w:fill="FFFFFF" w:themeFill="background1"/>
          </w:tcPr>
          <w:p w14:paraId="50FD4ED2" w14:textId="77777777" w:rsidR="001B51EB" w:rsidRPr="001A3D89" w:rsidRDefault="001B51EB" w:rsidP="001B51EB">
            <w:pPr>
              <w:rPr>
                <w:rFonts w:ascii="Times New Roman" w:hAnsi="Times New Roman" w:cs="Times New Roman"/>
              </w:rPr>
            </w:pPr>
          </w:p>
          <w:p w14:paraId="20C5BDA2" w14:textId="77777777" w:rsidR="00211CE6" w:rsidRPr="001A3D89" w:rsidRDefault="002F2BC2" w:rsidP="00211CE6">
            <w:pPr>
              <w:pStyle w:val="Heading3"/>
              <w:rPr>
                <w:rFonts w:ascii="Times New Roman" w:hAnsi="Times New Roman" w:cs="Times New Roman"/>
                <w:color w:val="auto"/>
              </w:rPr>
            </w:pPr>
            <w:sdt>
              <w:sdtPr>
                <w:rPr>
                  <w:rFonts w:ascii="Times New Roman" w:hAnsi="Times New Roman" w:cs="Times New Roman"/>
                  <w:color w:val="auto"/>
                </w:rPr>
                <w:id w:val="-465893817"/>
                <w:placeholder>
                  <w:docPart w:val="7686182E410E450A86A4109A00C7492F"/>
                </w:placeholder>
                <w:temporary/>
                <w:showingPlcHdr/>
                <w15:appearance w15:val="hidden"/>
              </w:sdtPr>
              <w:sdtEndPr/>
              <w:sdtContent>
                <w:r w:rsidR="00A123DD" w:rsidRPr="001A3D89">
                  <w:rPr>
                    <w:rFonts w:ascii="Times New Roman" w:hAnsi="Times New Roman" w:cs="Times New Roman"/>
                    <w:color w:val="auto"/>
                  </w:rPr>
                  <w:t>HEADING</w:t>
                </w:r>
              </w:sdtContent>
            </w:sdt>
          </w:p>
          <w:p w14:paraId="5D08C68B" w14:textId="77777777" w:rsidR="00211CE6" w:rsidRPr="001A3D89" w:rsidRDefault="00A64F96" w:rsidP="00211CE6">
            <w:pPr>
              <w:pStyle w:val="Text"/>
              <w:jc w:val="center"/>
              <w:rPr>
                <w:rFonts w:ascii="Times New Roman" w:hAnsi="Times New Roman" w:cs="Times New Roman"/>
              </w:rPr>
            </w:pPr>
            <w:r w:rsidRPr="001A3D89">
              <w:rPr>
                <w:rFonts w:ascii="Times New Roman" w:hAnsi="Times New Roman" w:cs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5D28D0B" wp14:editId="5979D0F6">
                      <wp:extent cx="1558343" cy="45719"/>
                      <wp:effectExtent l="0" t="0" r="3810" b="5715"/>
                      <wp:docPr id="11" name="Rectangle 11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343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52EFF0" id="Rectangle 11" o:spid="_x0000_s1026" alt="Decorative" style="width:122.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" fillcolor="#e2b80f [3204]" stroked="f" strokeweight="2pt">
                      <v:stroke miterlimit="4"/>
                      <v:textbox style="mso-fit-shape-to-text:t" inset="3pt,3pt,3pt,3pt"/>
                      <w10:anchorlock/>
                    </v:rect>
                  </w:pict>
                </mc:Fallback>
              </mc:AlternateContent>
            </w:r>
          </w:p>
          <w:p w14:paraId="34B5A268" w14:textId="77777777" w:rsidR="00211CE6" w:rsidRPr="001A3D89" w:rsidRDefault="00211CE6" w:rsidP="00211CE6">
            <w:pPr>
              <w:pStyle w:val="Text"/>
              <w:rPr>
                <w:rFonts w:ascii="Times New Roman" w:hAnsi="Times New Roman" w:cs="Times New Roman"/>
              </w:rPr>
            </w:pPr>
          </w:p>
          <w:p w14:paraId="1923AFCD" w14:textId="23DC7BF4" w:rsidR="00211CE6" w:rsidRPr="001A3D89" w:rsidRDefault="002431A6" w:rsidP="002431A6">
            <w:pPr>
              <w:pStyle w:val="Tex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Lk;k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l;k;lk;lklk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lklkl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91C1B0D" w14:textId="300B80F4" w:rsidR="002366C9" w:rsidRPr="001A3D89" w:rsidRDefault="002366C9" w:rsidP="002366C9">
            <w:pPr>
              <w:pStyle w:val="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16467174" w14:textId="77777777" w:rsidR="00211CE6" w:rsidRPr="001A3D89" w:rsidRDefault="00211C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</w:tcPr>
          <w:p w14:paraId="277B3DAB" w14:textId="77777777" w:rsidR="00211CE6" w:rsidRPr="001A3D89" w:rsidRDefault="00211CE6">
            <w:pPr>
              <w:rPr>
                <w:rFonts w:ascii="Times New Roman" w:hAnsi="Times New Roman" w:cs="Times New Roman"/>
              </w:rPr>
            </w:pPr>
          </w:p>
        </w:tc>
      </w:tr>
    </w:tbl>
    <w:p w14:paraId="293EB376" w14:textId="77777777" w:rsidR="00D92F40" w:rsidRPr="001A3D89" w:rsidRDefault="00D92F40" w:rsidP="00D92F40">
      <w:pPr>
        <w:rPr>
          <w:rStyle w:val="PageNumber"/>
          <w:rFonts w:ascii="Times New Roman" w:hAnsi="Times New Roman" w:cs="Times New Roman"/>
          <w:sz w:val="20"/>
        </w:rPr>
      </w:pPr>
      <w:r w:rsidRPr="001A3D89">
        <w:rPr>
          <w:rStyle w:val="PageNumber"/>
          <w:rFonts w:ascii="Times New Roman" w:hAnsi="Times New Roman" w:cs="Times New Roman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6232"/>
        <w:gridCol w:w="1560"/>
      </w:tblGrid>
      <w:tr w:rsidR="00503E64" w:rsidRPr="001A3D89" w14:paraId="2D9EE6CF" w14:textId="77777777" w:rsidTr="00B84F4A">
        <w:trPr>
          <w:cantSplit/>
          <w:trHeight w:val="1140"/>
        </w:trPr>
        <w:tc>
          <w:tcPr>
            <w:tcW w:w="1558" w:type="dxa"/>
          </w:tcPr>
          <w:p w14:paraId="155F6282" w14:textId="77777777" w:rsidR="000359D1" w:rsidRPr="001A3D89" w:rsidRDefault="000359D1" w:rsidP="00B84F4A">
            <w:pPr>
              <w:pStyle w:val="Text"/>
              <w:rPr>
                <w:rFonts w:ascii="Times New Roman" w:hAnsi="Times New Roman" w:cs="Times New Roman"/>
              </w:rPr>
            </w:pPr>
          </w:p>
        </w:tc>
        <w:tc>
          <w:tcPr>
            <w:tcW w:w="6232" w:type="dxa"/>
          </w:tcPr>
          <w:p w14:paraId="0752C170" w14:textId="77777777" w:rsidR="000359D1" w:rsidRPr="001A3D89" w:rsidRDefault="000359D1" w:rsidP="00B84F4A">
            <w:pPr>
              <w:pStyle w:val="Text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CD39F9C" w14:textId="77777777" w:rsidR="000359D1" w:rsidRPr="001A3D89" w:rsidRDefault="000359D1" w:rsidP="00B84F4A">
            <w:pPr>
              <w:rPr>
                <w:rFonts w:ascii="Times New Roman" w:hAnsi="Times New Roman" w:cs="Times New Roman"/>
              </w:rPr>
            </w:pPr>
          </w:p>
        </w:tc>
      </w:tr>
      <w:tr w:rsidR="00503E64" w:rsidRPr="001A3D89" w14:paraId="38A212D8" w14:textId="77777777" w:rsidTr="00B84F4A">
        <w:trPr>
          <w:trHeight w:val="9244"/>
        </w:trPr>
        <w:tc>
          <w:tcPr>
            <w:tcW w:w="1558" w:type="dxa"/>
          </w:tcPr>
          <w:p w14:paraId="44096373" w14:textId="77777777" w:rsidR="000359D1" w:rsidRPr="001A3D89" w:rsidRDefault="000359D1" w:rsidP="000359D1">
            <w:pPr>
              <w:pStyle w:val="Text"/>
              <w:rPr>
                <w:rFonts w:ascii="Times New Roman" w:hAnsi="Times New Roman" w:cs="Times New Roman"/>
              </w:rPr>
            </w:pPr>
          </w:p>
        </w:tc>
        <w:tc>
          <w:tcPr>
            <w:tcW w:w="6232" w:type="dxa"/>
            <w:shd w:val="clear" w:color="auto" w:fill="FFFFFF" w:themeFill="background1"/>
            <w:vAlign w:val="center"/>
          </w:tcPr>
          <w:p w14:paraId="3738FADC" w14:textId="77777777" w:rsidR="000359D1" w:rsidRPr="001A3D89" w:rsidRDefault="00B84F4A" w:rsidP="00B84F4A">
            <w:pPr>
              <w:pStyle w:val="Heading4"/>
              <w:rPr>
                <w:rFonts w:ascii="Times New Roman" w:hAnsi="Times New Roman" w:cs="Times New Roman"/>
              </w:rPr>
            </w:pPr>
            <w:r w:rsidRPr="001A3D89">
              <w:rPr>
                <w:rFonts w:ascii="Times New Roman" w:hAnsi="Times New Roman" w:cs="Times New Roman"/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1EDD6300" wp14:editId="2E2BA6E1">
                      <wp:simplePos x="0" y="0"/>
                      <wp:positionH relativeFrom="column">
                        <wp:posOffset>-196215</wp:posOffset>
                      </wp:positionH>
                      <wp:positionV relativeFrom="paragraph">
                        <wp:posOffset>-951230</wp:posOffset>
                      </wp:positionV>
                      <wp:extent cx="4343400" cy="337820"/>
                      <wp:effectExtent l="0" t="0" r="0" b="5080"/>
                      <wp:wrapNone/>
                      <wp:docPr id="15" name="Shape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3400" cy="33782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931" y="21600"/>
                                    </a:lnTo>
                                    <a:lnTo>
                                      <a:pt x="931" y="11012"/>
                                    </a:lnTo>
                                    <a:lnTo>
                                      <a:pt x="20669" y="11012"/>
                                    </a:lnTo>
                                    <a:lnTo>
                                      <a:pt x="20669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AA6C3" id="Shape" o:spid="_x0000_s1026" alt="Decorative" style="position:absolute;margin-left:-15.45pt;margin-top:-74.9pt;width:342pt;height:2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" path="m,l,21600r931,l931,11012r19738,l20669,21600r931,l21600,,,xe" fillcolor="#e2b80f [3204]" stroked="f" strokeweight="1pt">
                      <v:stroke miterlimit="4" joinstyle="miter"/>
                      <v:path arrowok="t" o:extrusionok="f" o:connecttype="custom" o:connectlocs="2171700,168910;2171700,168910;2171700,168910;2171700,168910" o:connectangles="0,90,180,270"/>
                      <w10:anchorlock/>
                    </v:shape>
                  </w:pict>
                </mc:Fallback>
              </mc:AlternateContent>
            </w:r>
            <w:sdt>
              <w:sdtPr>
                <w:rPr>
                  <w:rFonts w:ascii="Times New Roman" w:hAnsi="Times New Roman" w:cs="Times New Roman"/>
                </w:rPr>
                <w:id w:val="-1062023703"/>
                <w:placeholder>
                  <w:docPart w:val="061A737C02924AE9B7944AB53770F531"/>
                </w:placeholder>
                <w:temporary/>
                <w:showingPlcHdr/>
                <w15:appearance w15:val="hidden"/>
              </w:sdtPr>
              <w:sdtEndPr/>
              <w:sdtContent>
                <w:r w:rsidR="00A123DD" w:rsidRPr="001A3D89">
                  <w:rPr>
                    <w:rFonts w:ascii="Times New Roman" w:hAnsi="Times New Roman" w:cs="Times New Roman"/>
                  </w:rPr>
                  <w:t>Lorem Ipsum is simply dummy text of the printing and typesetting industry.</w:t>
                </w:r>
              </w:sdtContent>
            </w:sdt>
          </w:p>
        </w:tc>
        <w:tc>
          <w:tcPr>
            <w:tcW w:w="1560" w:type="dxa"/>
          </w:tcPr>
          <w:p w14:paraId="1FFC99B9" w14:textId="77777777" w:rsidR="000359D1" w:rsidRPr="001A3D89" w:rsidRDefault="00B84F4A">
            <w:pPr>
              <w:rPr>
                <w:rFonts w:ascii="Times New Roman" w:hAnsi="Times New Roman" w:cs="Times New Roman"/>
              </w:rPr>
            </w:pPr>
            <w:r w:rsidRPr="001A3D89">
              <w:rPr>
                <w:rFonts w:ascii="Times New Roman" w:hAnsi="Times New Roman" w:cs="Times New Roman"/>
                <w:noProof/>
                <w:lang w:val="en-AU" w:eastAsia="en-AU"/>
              </w:rPr>
              <w:drawing>
                <wp:anchor distT="0" distB="0" distL="114300" distR="114300" simplePos="0" relativeHeight="251677696" behindDoc="1" locked="1" layoutInCell="1" allowOverlap="1" wp14:anchorId="5BADE233" wp14:editId="38CB9DE9">
                  <wp:simplePos x="0" y="0"/>
                  <wp:positionH relativeFrom="margin">
                    <wp:posOffset>-4946650</wp:posOffset>
                  </wp:positionH>
                  <wp:positionV relativeFrom="paragraph">
                    <wp:posOffset>-706665</wp:posOffset>
                  </wp:positionV>
                  <wp:extent cx="5943600" cy="8458200"/>
                  <wp:effectExtent l="0" t="0" r="0" b="0"/>
                  <wp:wrapNone/>
                  <wp:docPr id="12" name="Picture 12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4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43600" cy="845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03E64" w:rsidRPr="001A3D89" w14:paraId="6E85BF11" w14:textId="77777777" w:rsidTr="00B84F4A">
        <w:trPr>
          <w:trHeight w:val="2955"/>
        </w:trPr>
        <w:tc>
          <w:tcPr>
            <w:tcW w:w="1558" w:type="dxa"/>
          </w:tcPr>
          <w:p w14:paraId="3CB9AAA2" w14:textId="77777777" w:rsidR="000359D1" w:rsidRPr="001A3D89" w:rsidRDefault="000359D1" w:rsidP="000359D1">
            <w:pPr>
              <w:pStyle w:val="Text"/>
              <w:rPr>
                <w:rFonts w:ascii="Times New Roman" w:hAnsi="Times New Roman" w:cs="Times New Roman"/>
              </w:rPr>
            </w:pPr>
          </w:p>
        </w:tc>
        <w:tc>
          <w:tcPr>
            <w:tcW w:w="6232" w:type="dxa"/>
            <w:vAlign w:val="center"/>
          </w:tcPr>
          <w:p w14:paraId="39D3CB3D" w14:textId="7FAD3101" w:rsidR="000359D1" w:rsidRPr="001A3D89" w:rsidRDefault="000359D1" w:rsidP="00B84F4A">
            <w:pPr>
              <w:pStyle w:val="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D28BA74" w14:textId="77777777" w:rsidR="000359D1" w:rsidRPr="001A3D89" w:rsidRDefault="000359D1">
            <w:pPr>
              <w:rPr>
                <w:rFonts w:ascii="Times New Roman" w:hAnsi="Times New Roman" w:cs="Times New Roman"/>
              </w:rPr>
            </w:pPr>
          </w:p>
        </w:tc>
      </w:tr>
    </w:tbl>
    <w:p w14:paraId="1BFFE198" w14:textId="72FAE025" w:rsidR="00D92F40" w:rsidRDefault="00D92F40" w:rsidP="00D92F40">
      <w:pPr>
        <w:pStyle w:val="Footer"/>
        <w:rPr>
          <w:rFonts w:ascii="Times New Roman" w:hAnsi="Times New Roman" w:cs="Times New Roman"/>
        </w:rPr>
      </w:pPr>
    </w:p>
    <w:p w14:paraId="1D75D7F1" w14:textId="4CE9ECA0" w:rsidR="001A3D89" w:rsidRDefault="001A3D89" w:rsidP="00D92F40">
      <w:pPr>
        <w:pStyle w:val="Footer"/>
        <w:rPr>
          <w:rFonts w:ascii="Times New Roman" w:hAnsi="Times New Roman" w:cs="Times New Roman"/>
        </w:rPr>
      </w:pPr>
    </w:p>
    <w:p w14:paraId="4527992E" w14:textId="1B2C587F" w:rsidR="001A3D89" w:rsidRDefault="001A3D89" w:rsidP="00D92F40">
      <w:pPr>
        <w:pStyle w:val="Footer"/>
        <w:rPr>
          <w:rFonts w:ascii="Times New Roman" w:hAnsi="Times New Roman" w:cs="Times New Roman"/>
        </w:rPr>
      </w:pPr>
    </w:p>
    <w:p w14:paraId="0F4BD15D" w14:textId="6AAB8C5D" w:rsidR="001A3D89" w:rsidRDefault="001A3D89" w:rsidP="00D92F40">
      <w:pPr>
        <w:pStyle w:val="Footer"/>
        <w:rPr>
          <w:rFonts w:ascii="Times New Roman" w:hAnsi="Times New Roman" w:cs="Times New Roman"/>
        </w:rPr>
      </w:pPr>
    </w:p>
    <w:p w14:paraId="5234B2BC" w14:textId="4AB9C62A" w:rsidR="001A3D89" w:rsidRDefault="001A3D89" w:rsidP="00D92F40">
      <w:pPr>
        <w:pStyle w:val="Footer"/>
        <w:rPr>
          <w:rFonts w:ascii="Times New Roman" w:hAnsi="Times New Roman" w:cs="Times New Roman"/>
        </w:rPr>
      </w:pPr>
    </w:p>
    <w:p w14:paraId="53F41A5D" w14:textId="56A44B35" w:rsidR="001A3D89" w:rsidRDefault="001A3D89" w:rsidP="00D92F40">
      <w:pPr>
        <w:pStyle w:val="Footer"/>
        <w:rPr>
          <w:rFonts w:ascii="Times New Roman" w:hAnsi="Times New Roman" w:cs="Times New Roman"/>
        </w:rPr>
      </w:pPr>
    </w:p>
    <w:p w14:paraId="77E61FE5" w14:textId="50A6EFDB" w:rsidR="001A3D89" w:rsidRDefault="001A3D8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0"/>
        </w:rPr>
        <w:id w:val="2016037110"/>
        <w:docPartObj>
          <w:docPartGallery w:val="Cover Pages"/>
          <w:docPartUnique/>
        </w:docPartObj>
      </w:sdtPr>
      <w:sdtContent>
        <w:p w14:paraId="04AEDCF6" w14:textId="3E4032CA" w:rsidR="001A3D89" w:rsidRDefault="001A3D89" w:rsidP="001A3D89">
          <w:pPr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3FE931FF" wp14:editId="28B69BA7">
                    <wp:simplePos x="0" y="0"/>
                    <wp:positionH relativeFrom="column">
                      <wp:posOffset>3257550</wp:posOffset>
                    </wp:positionH>
                    <wp:positionV relativeFrom="paragraph">
                      <wp:posOffset>133350</wp:posOffset>
                    </wp:positionV>
                    <wp:extent cx="2857500" cy="8629650"/>
                    <wp:effectExtent l="0" t="0" r="0" b="0"/>
                    <wp:wrapNone/>
                    <wp:docPr id="9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57500" cy="862965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  <a:sp3d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txbx>
                            <w:txbxContent>
                              <w:p w14:paraId="3D223709" w14:textId="5C8474BD" w:rsidR="001A3D89" w:rsidRPr="001D36C4" w:rsidRDefault="001A3D89" w:rsidP="00344C61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1D36C4">
                                  <w:rPr>
                                    <w:sz w:val="32"/>
                                    <w:szCs w:val="32"/>
                                  </w:rPr>
                                  <w:t>Malfafafasfasfasfm</w:t>
                                </w:r>
                                <w:proofErr w:type="spellEnd"/>
                                <w:r w:rsidRPr="001D36C4">
                                  <w:rPr>
                                    <w:sz w:val="32"/>
                                    <w:szCs w:val="32"/>
                                  </w:rPr>
                                  <w:t xml:space="preserve"> bn </w:t>
                                </w:r>
                                <w:r w:rsidRPr="001D36C4">
                                  <w:rPr>
                                    <w:sz w:val="32"/>
                                    <w:szCs w:val="32"/>
                                  </w:rPr>
                                  <w:t xml:space="preserve">P </w:t>
                                </w:r>
                              </w:p>
                              <w:p w14:paraId="5E8212EE" w14:textId="77777777" w:rsidR="001A3D89" w:rsidRPr="001D36C4" w:rsidRDefault="001A3D8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E931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256.5pt;margin-top:10.5pt;width:225pt;height:679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" filled="f" stroked="f" strokeweight="1pt">
                    <v:stroke miterlimit="4"/>
                    <v:textbox inset="4pt,4pt,4pt,4pt">
                      <w:txbxContent>
                        <w:p w14:paraId="3D223709" w14:textId="5C8474BD" w:rsidR="001A3D89" w:rsidRPr="001D36C4" w:rsidRDefault="001A3D89" w:rsidP="00344C61">
                          <w:pPr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 w:rsidRPr="001D36C4">
                            <w:rPr>
                              <w:sz w:val="32"/>
                              <w:szCs w:val="32"/>
                            </w:rPr>
                            <w:t>Malfafafasfasfasfm</w:t>
                          </w:r>
                          <w:proofErr w:type="spellEnd"/>
                          <w:r w:rsidRPr="001D36C4">
                            <w:rPr>
                              <w:sz w:val="32"/>
                              <w:szCs w:val="32"/>
                            </w:rPr>
                            <w:t xml:space="preserve"> bn </w:t>
                          </w:r>
                          <w:r w:rsidRPr="001D36C4">
                            <w:rPr>
                              <w:sz w:val="32"/>
                              <w:szCs w:val="32"/>
                            </w:rPr>
                            <w:t xml:space="preserve">P </w:t>
                          </w:r>
                        </w:p>
                        <w:p w14:paraId="5E8212EE" w14:textId="77777777" w:rsidR="001A3D89" w:rsidRPr="001D36C4" w:rsidRDefault="001A3D89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6C30C980" wp14:editId="14701B74">
                    <wp:simplePos x="0" y="0"/>
                    <wp:positionH relativeFrom="column">
                      <wp:posOffset>-361950</wp:posOffset>
                    </wp:positionH>
                    <wp:positionV relativeFrom="paragraph">
                      <wp:posOffset>95250</wp:posOffset>
                    </wp:positionV>
                    <wp:extent cx="3219450" cy="8801100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19450" cy="88011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  <a:sp3d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txbx>
                            <w:txbxContent>
                              <w:p w14:paraId="284AA442" w14:textId="31C48DE6" w:rsidR="001A3D89" w:rsidRPr="001D36C4" w:rsidRDefault="001A3D89" w:rsidP="00344C61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Malfafafasfasfasfm</w:t>
                                </w:r>
                                <w:proofErr w:type="spellEnd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bn </w:t>
                                </w:r>
                                <w:proofErr w:type="spellStart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afjs</w:t>
                                </w:r>
                                <w:proofErr w:type="spellEnd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kjkj</w:t>
                                </w:r>
                                <w:proofErr w:type="spellEnd"/>
                                <w:r w:rsidRPr="001D36C4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  <w:p w14:paraId="28A3168A" w14:textId="77777777" w:rsidR="001A3D89" w:rsidRPr="001D36C4" w:rsidRDefault="001A3D89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30C980" id="Text Box 6" o:spid="_x0000_s1027" type="#_x0000_t202" style="position:absolute;margin-left:-28.5pt;margin-top:7.5pt;width:253.5pt;height:69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" filled="f" stroked="f" strokeweight="1pt">
                    <v:stroke miterlimit="4"/>
                    <v:textbox inset="4pt,4pt,4pt,4pt">
                      <w:txbxContent>
                        <w:p w14:paraId="284AA442" w14:textId="31C48DE6" w:rsidR="001A3D89" w:rsidRPr="001D36C4" w:rsidRDefault="001A3D89" w:rsidP="00344C61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proofErr w:type="spellStart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Malfafafasfasfasfm</w:t>
                          </w:r>
                          <w:proofErr w:type="spellEnd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bn </w:t>
                          </w:r>
                          <w:proofErr w:type="spellStart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afjs</w:t>
                          </w:r>
                          <w:proofErr w:type="spellEnd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kjkj</w:t>
                          </w:r>
                          <w:proofErr w:type="spellEnd"/>
                          <w:r w:rsidRPr="001D36C4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28A3168A" w14:textId="77777777" w:rsidR="001A3D89" w:rsidRPr="001D36C4" w:rsidRDefault="001A3D89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A3D89">
            <w:rPr>
              <w:rFonts w:ascii="Times New Roman" w:hAnsi="Times New Roman" w:cs="Times New Roman"/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435F781F" wp14:editId="5EF463AF">
                    <wp:simplePos x="0" y="0"/>
                    <wp:positionH relativeFrom="page">
                      <wp:posOffset>228600</wp:posOffset>
                    </wp:positionH>
                    <wp:positionV relativeFrom="margin">
                      <wp:align>top</wp:align>
                    </wp:positionV>
                    <wp:extent cx="1712890" cy="897255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8972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B7205" w14:textId="77777777" w:rsidR="001A3D89" w:rsidRDefault="001A3D89" w:rsidP="001A3D8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5F781F" id="Text Box 138" o:spid="_x0000_s1028" type="#_x0000_t202" style="position:absolute;margin-left:18pt;margin-top:0;width:134.85pt;height:706.5pt;z-index:2516817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" fillcolor="white [3201]" stroked="f" strokeweight=".5pt">
                    <v:textbox inset="0,0,0,0">
                      <w:txbxContent>
                        <w:p w14:paraId="6B2B7205" w14:textId="77777777" w:rsidR="001A3D89" w:rsidRDefault="001A3D89" w:rsidP="001A3D8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20"/>
            </w:rPr>
            <w:br w:type="page"/>
          </w:r>
        </w:p>
      </w:sdtContent>
    </w:sdt>
    <w:p w14:paraId="2F4C8F1C" w14:textId="77777777" w:rsidR="001A3D89" w:rsidRPr="00344C61" w:rsidRDefault="001A3D89" w:rsidP="00344C61">
      <w:pPr>
        <w:pStyle w:val="Footer"/>
        <w:jc w:val="both"/>
        <w:rPr>
          <w:rFonts w:ascii="Times New Roman" w:hAnsi="Times New Roman" w:cs="Times New Roman"/>
          <w:sz w:val="32"/>
          <w:szCs w:val="32"/>
        </w:rPr>
      </w:pPr>
    </w:p>
    <w:sectPr w:rsidR="001A3D89" w:rsidRPr="00344C61" w:rsidSect="001A3D89">
      <w:pgSz w:w="12240" w:h="15840" w:code="1"/>
      <w:pgMar w:top="720" w:right="1440" w:bottom="0" w:left="1440" w:header="0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78117" w14:textId="77777777" w:rsidR="002F2BC2" w:rsidRDefault="002F2BC2" w:rsidP="009B2968">
      <w:r>
        <w:separator/>
      </w:r>
    </w:p>
  </w:endnote>
  <w:endnote w:type="continuationSeparator" w:id="0">
    <w:p w14:paraId="5C98BE9B" w14:textId="77777777" w:rsidR="002F2BC2" w:rsidRDefault="002F2BC2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6435F" w14:textId="77777777" w:rsidR="002F2BC2" w:rsidRDefault="002F2BC2" w:rsidP="009B2968">
      <w:r>
        <w:separator/>
      </w:r>
    </w:p>
  </w:footnote>
  <w:footnote w:type="continuationSeparator" w:id="0">
    <w:p w14:paraId="721F5B77" w14:textId="77777777" w:rsidR="002F2BC2" w:rsidRDefault="002F2BC2" w:rsidP="009B2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68"/>
    <w:rsid w:val="000114EB"/>
    <w:rsid w:val="000359D1"/>
    <w:rsid w:val="00052357"/>
    <w:rsid w:val="00075273"/>
    <w:rsid w:val="001A3D89"/>
    <w:rsid w:val="001B51EB"/>
    <w:rsid w:val="001D36C4"/>
    <w:rsid w:val="001D390E"/>
    <w:rsid w:val="00211CE6"/>
    <w:rsid w:val="002366C9"/>
    <w:rsid w:val="002431A6"/>
    <w:rsid w:val="00280601"/>
    <w:rsid w:val="002B691E"/>
    <w:rsid w:val="002F2BC2"/>
    <w:rsid w:val="00344C61"/>
    <w:rsid w:val="003A7DA5"/>
    <w:rsid w:val="003E6AB7"/>
    <w:rsid w:val="003F6FDE"/>
    <w:rsid w:val="00472012"/>
    <w:rsid w:val="00503E64"/>
    <w:rsid w:val="00542AAF"/>
    <w:rsid w:val="005526B1"/>
    <w:rsid w:val="00585225"/>
    <w:rsid w:val="0068475B"/>
    <w:rsid w:val="006C60E6"/>
    <w:rsid w:val="00952F7D"/>
    <w:rsid w:val="00963A05"/>
    <w:rsid w:val="009A380C"/>
    <w:rsid w:val="009B2968"/>
    <w:rsid w:val="009B6A8C"/>
    <w:rsid w:val="009B72D4"/>
    <w:rsid w:val="009D4923"/>
    <w:rsid w:val="00A07DCE"/>
    <w:rsid w:val="00A123DD"/>
    <w:rsid w:val="00A602AF"/>
    <w:rsid w:val="00A64F96"/>
    <w:rsid w:val="00B26A3E"/>
    <w:rsid w:val="00B618DF"/>
    <w:rsid w:val="00B84F4A"/>
    <w:rsid w:val="00C3007A"/>
    <w:rsid w:val="00C95220"/>
    <w:rsid w:val="00CB7EED"/>
    <w:rsid w:val="00CC4A68"/>
    <w:rsid w:val="00D058E9"/>
    <w:rsid w:val="00D92F40"/>
    <w:rsid w:val="00E44B70"/>
    <w:rsid w:val="00E832AC"/>
    <w:rsid w:val="00EA4A50"/>
    <w:rsid w:val="00F4393B"/>
    <w:rsid w:val="00F55AB1"/>
    <w:rsid w:val="00FD3757"/>
    <w:rsid w:val="3A062D1D"/>
    <w:rsid w:val="44986CA2"/>
    <w:rsid w:val="5CE6EAB4"/>
    <w:rsid w:val="74A3534E"/>
    <w:rsid w:val="7D05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4FFEF2"/>
  <w15:chartTrackingRefBased/>
  <w15:docId w15:val="{8CB3107D-2945-47B5-BAB3-9582F4D3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32AC"/>
  </w:style>
  <w:style w:type="paragraph" w:styleId="Heading1">
    <w:name w:val="heading 1"/>
    <w:basedOn w:val="Normal"/>
    <w:next w:val="Normal"/>
    <w:link w:val="Heading1Ch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Heading2">
    <w:name w:val="heading 2"/>
    <w:basedOn w:val="Normal"/>
    <w:next w:val="Normal"/>
    <w:link w:val="Heading2Ch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9B72D4"/>
    <w:pPr>
      <w:ind w:left="567" w:right="567"/>
      <w:jc w:val="center"/>
      <w:outlineLvl w:val="3"/>
    </w:pPr>
    <w:rPr>
      <w:b/>
      <w:sz w:val="80"/>
    </w:rPr>
  </w:style>
  <w:style w:type="paragraph" w:styleId="Heading5">
    <w:name w:val="heading 5"/>
    <w:basedOn w:val="Text"/>
    <w:next w:val="Normal"/>
    <w:link w:val="Heading5Char"/>
    <w:uiPriority w:val="4"/>
    <w:qFormat/>
    <w:rsid w:val="00963A05"/>
    <w:pPr>
      <w:outlineLvl w:val="4"/>
    </w:pPr>
    <w:rPr>
      <w:b/>
      <w:color w:val="A9890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A602AF"/>
    <w:rPr>
      <w:sz w:val="10"/>
    </w:rPr>
  </w:style>
  <w:style w:type="table" w:styleId="TableGrid">
    <w:name w:val="Table Grid"/>
    <w:basedOn w:val="Table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9B72D4"/>
    <w:rPr>
      <w:rFonts w:asciiTheme="majorHAnsi" w:hAnsiTheme="majorHAnsi"/>
      <w:b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1"/>
    <w:rsid w:val="009B72D4"/>
    <w:rPr>
      <w:rFonts w:asciiTheme="majorHAnsi" w:hAnsiTheme="majorHAnsi"/>
      <w:sz w:val="36"/>
      <w:szCs w:val="36"/>
    </w:rPr>
  </w:style>
  <w:style w:type="paragraph" w:styleId="Header">
    <w:name w:val="header"/>
    <w:basedOn w:val="Normal"/>
    <w:link w:val="HeaderCh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832AC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832AC"/>
    <w:rPr>
      <w:rFonts w:asciiTheme="majorHAnsi" w:hAnsiTheme="majorHAnsi"/>
      <w:sz w:val="20"/>
    </w:rPr>
  </w:style>
  <w:style w:type="character" w:styleId="PageNumber">
    <w:name w:val="page number"/>
    <w:basedOn w:val="DefaultParagraphFont"/>
    <w:uiPriority w:val="99"/>
    <w:semiHidden/>
    <w:rsid w:val="009B2968"/>
  </w:style>
  <w:style w:type="character" w:customStyle="1" w:styleId="Heading3Char">
    <w:name w:val="Heading 3 Char"/>
    <w:basedOn w:val="DefaultParagraphFont"/>
    <w:link w:val="Heading3"/>
    <w:uiPriority w:val="2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9B72D4"/>
    <w:rPr>
      <w:b/>
      <w:sz w:val="80"/>
    </w:rPr>
  </w:style>
  <w:style w:type="paragraph" w:customStyle="1" w:styleId="Text">
    <w:name w:val="Text"/>
    <w:basedOn w:val="Normal"/>
    <w:uiPriority w:val="5"/>
    <w:qFormat/>
    <w:rsid w:val="009B72D4"/>
    <w:rPr>
      <w:sz w:val="28"/>
      <w:szCs w:val="28"/>
    </w:rPr>
  </w:style>
  <w:style w:type="paragraph" w:customStyle="1" w:styleId="ImageCaption">
    <w:name w:val="Image Captio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4"/>
    <w:rsid w:val="00963A05"/>
    <w:rPr>
      <w:b/>
      <w:color w:val="A9890B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123DD"/>
    <w:rPr>
      <w:color w:val="808080"/>
    </w:rPr>
  </w:style>
  <w:style w:type="paragraph" w:customStyle="1" w:styleId="Logotext">
    <w:name w:val="Logo text"/>
    <w:basedOn w:val="Normal"/>
    <w:uiPriority w:val="7"/>
    <w:qFormat/>
    <w:rsid w:val="00052357"/>
    <w:rPr>
      <w:rFonts w:asciiTheme="majorHAnsi" w:hAnsiTheme="majorHAnsi"/>
      <w:noProof/>
      <w:sz w:val="48"/>
      <w:szCs w:val="48"/>
      <w:lang w:val="en-AU" w:eastAsia="en-AU"/>
    </w:rPr>
  </w:style>
  <w:style w:type="paragraph" w:styleId="NoSpacing">
    <w:name w:val="No Spacing"/>
    <w:link w:val="NoSpacingChar"/>
    <w:uiPriority w:val="1"/>
    <w:qFormat/>
    <w:rsid w:val="001A3D89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A3D89"/>
    <w:rPr>
      <w:rFonts w:eastAsiaTheme="minorEastAsia"/>
      <w:sz w:val="22"/>
      <w:szCs w:val="22"/>
    </w:rPr>
  </w:style>
  <w:style w:type="paragraph" w:customStyle="1" w:styleId="CA178838FC73462999C798408B6C6F24">
    <w:name w:val="CA178838FC73462999C798408B6C6F24"/>
    <w:rsid w:val="002431A6"/>
    <w:pPr>
      <w:spacing w:after="160" w:line="259" w:lineRule="auto"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dir\AppData\Roaming\Microsoft\Templates\Modern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8E45DCCF6F4070A816B73EB948D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2504F-D013-444F-8AA9-707278286F0D}"/>
      </w:docPartPr>
      <w:docPartBody>
        <w:p w:rsidR="00205688" w:rsidRDefault="00C40C1C">
          <w:pPr>
            <w:pStyle w:val="AC8E45DCCF6F4070A816B73EB948DEE0"/>
          </w:pPr>
          <w:r>
            <w:t>Q3 budget report</w:t>
          </w:r>
        </w:p>
      </w:docPartBody>
    </w:docPart>
    <w:docPart>
      <w:docPartPr>
        <w:name w:val="2CA9CBF8C14D46CFBBEB32D4B1AC5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FE2BE-4F57-4BF6-AE39-F5EC9FB3870B}"/>
      </w:docPartPr>
      <w:docPartBody>
        <w:p w:rsidR="00FC58E1" w:rsidRPr="0068475B" w:rsidRDefault="00C40C1C" w:rsidP="00052357">
          <w:pPr>
            <w:pStyle w:val="Logotext"/>
          </w:pPr>
          <w:r w:rsidRPr="0068475B">
            <w:t xml:space="preserve">COMPANY </w:t>
          </w:r>
        </w:p>
        <w:p w:rsidR="00205688" w:rsidRDefault="00C40C1C">
          <w:pPr>
            <w:pStyle w:val="2CA9CBF8C14D46CFBBEB32D4B1AC5124"/>
          </w:pPr>
          <w:r w:rsidRPr="0068475B">
            <w:t>LOGO</w:t>
          </w:r>
          <w:r>
            <w:t xml:space="preserve"> HERE</w:t>
          </w:r>
        </w:p>
      </w:docPartBody>
    </w:docPart>
    <w:docPart>
      <w:docPartPr>
        <w:name w:val="7686182E410E450A86A4109A00C74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C7D3D-B0CC-48FF-A7EC-291248DD1864}"/>
      </w:docPartPr>
      <w:docPartBody>
        <w:p w:rsidR="00205688" w:rsidRDefault="00C40C1C">
          <w:pPr>
            <w:pStyle w:val="7686182E410E450A86A4109A00C7492F"/>
          </w:pPr>
          <w:r>
            <w:t>HEADING</w:t>
          </w:r>
        </w:p>
      </w:docPartBody>
    </w:docPart>
    <w:docPart>
      <w:docPartPr>
        <w:name w:val="061A737C02924AE9B7944AB53770F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49381-2795-4446-9ED0-656EA0045A1D}"/>
      </w:docPartPr>
      <w:docPartBody>
        <w:p w:rsidR="00205688" w:rsidRDefault="00C40C1C">
          <w:pPr>
            <w:pStyle w:val="061A737C02924AE9B7944AB53770F531"/>
          </w:pPr>
          <w:r w:rsidRPr="000359D1">
            <w:t>Lorem Ipsum is simply dummy text of the printing and typesetting industry.</w:t>
          </w:r>
        </w:p>
      </w:docPartBody>
    </w:docPart>
    <w:docPart>
      <w:docPartPr>
        <w:name w:val="CA178838FC73462999C798408B6C6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09B34-2C2B-4F61-826F-AEAFF23948F3}"/>
      </w:docPartPr>
      <w:docPartBody>
        <w:p w:rsidR="00205688" w:rsidRPr="0068475B" w:rsidRDefault="00205688" w:rsidP="00052357">
          <w:pPr>
            <w:pStyle w:val="Logotext"/>
          </w:pPr>
          <w:r w:rsidRPr="0068475B">
            <w:t xml:space="preserve">COMPANY </w:t>
          </w:r>
        </w:p>
        <w:p w:rsidR="00000000" w:rsidRDefault="00205688" w:rsidP="00205688">
          <w:pPr>
            <w:pStyle w:val="CA178838FC73462999C798408B6C6F24"/>
          </w:pPr>
          <w:r w:rsidRPr="0068475B">
            <w:t>LOGO</w:t>
          </w:r>
          <w:r>
            <w:t xml:space="preserve"> HERE</w:t>
          </w:r>
        </w:p>
      </w:docPartBody>
    </w:docPart>
    <w:docPart>
      <w:docPartPr>
        <w:name w:val="1F4366881D2E47368DE6BC71F8D76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77207-D534-4D7A-9C87-75151B960C8B}"/>
      </w:docPartPr>
      <w:docPartBody>
        <w:p w:rsidR="00000000" w:rsidRDefault="00205688" w:rsidP="00205688">
          <w:pPr>
            <w:pStyle w:val="1F4366881D2E47368DE6BC71F8D768E8"/>
          </w:pPr>
          <w:r w:rsidRPr="00E832AC">
            <w:t>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1C"/>
    <w:rsid w:val="00205688"/>
    <w:rsid w:val="00497E58"/>
    <w:rsid w:val="00C4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8E45DCCF6F4070A816B73EB948DEE0">
    <w:name w:val="AC8E45DCCF6F4070A816B73EB948DEE0"/>
  </w:style>
  <w:style w:type="paragraph" w:customStyle="1" w:styleId="Logotext">
    <w:name w:val="Logo text"/>
    <w:basedOn w:val="Normal"/>
    <w:uiPriority w:val="7"/>
    <w:qFormat/>
    <w:rsid w:val="00205688"/>
    <w:pPr>
      <w:spacing w:after="0" w:line="240" w:lineRule="auto"/>
    </w:pPr>
    <w:rPr>
      <w:rFonts w:asciiTheme="majorHAnsi" w:eastAsiaTheme="minorHAnsi" w:hAnsiTheme="majorHAnsi"/>
      <w:noProof/>
      <w:sz w:val="48"/>
      <w:szCs w:val="48"/>
      <w:lang w:val="en-AU" w:eastAsia="en-AU"/>
    </w:rPr>
  </w:style>
  <w:style w:type="paragraph" w:customStyle="1" w:styleId="2CA9CBF8C14D46CFBBEB32D4B1AC5124">
    <w:name w:val="2CA9CBF8C14D46CFBBEB32D4B1AC5124"/>
  </w:style>
  <w:style w:type="paragraph" w:customStyle="1" w:styleId="7A51699B30854ADFA952EDB8DBB9F7ED">
    <w:name w:val="7A51699B30854ADFA952EDB8DBB9F7ED"/>
  </w:style>
  <w:style w:type="paragraph" w:customStyle="1" w:styleId="25FC39DD0E2B461982AF567209A864FB">
    <w:name w:val="25FC39DD0E2B461982AF567209A864FB"/>
  </w:style>
  <w:style w:type="paragraph" w:customStyle="1" w:styleId="86FFA60449614A85B629C22C77494F07">
    <w:name w:val="86FFA60449614A85B629C22C77494F07"/>
  </w:style>
  <w:style w:type="paragraph" w:customStyle="1" w:styleId="389BEB86C62A4A1AAD88F46E4D122840">
    <w:name w:val="389BEB86C62A4A1AAD88F46E4D122840"/>
  </w:style>
  <w:style w:type="paragraph" w:customStyle="1" w:styleId="14B7686943314EA09A63AFE7C0E8F91F">
    <w:name w:val="14B7686943314EA09A63AFE7C0E8F91F"/>
  </w:style>
  <w:style w:type="paragraph" w:customStyle="1" w:styleId="BDD014DB1AB1475AAF95B0E822C4C30C">
    <w:name w:val="BDD014DB1AB1475AAF95B0E822C4C30C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sz w:val="28"/>
      <w:szCs w:val="28"/>
    </w:rPr>
  </w:style>
  <w:style w:type="paragraph" w:customStyle="1" w:styleId="A6C559FBFEA24020BEDED6BFE0F857DC">
    <w:name w:val="A6C559FBFEA24020BEDED6BFE0F857DC"/>
  </w:style>
  <w:style w:type="paragraph" w:customStyle="1" w:styleId="6A3921E532EE4AD19BD9341509F0295C">
    <w:name w:val="6A3921E532EE4AD19BD9341509F0295C"/>
  </w:style>
  <w:style w:type="paragraph" w:customStyle="1" w:styleId="7D9A60100CFC444ABFB437059CE01AFE">
    <w:name w:val="7D9A60100CFC444ABFB437059CE01AFE"/>
  </w:style>
  <w:style w:type="paragraph" w:customStyle="1" w:styleId="84C8A77D46514DA380A5DC6C008DDCE6">
    <w:name w:val="84C8A77D46514DA380A5DC6C008DDCE6"/>
  </w:style>
  <w:style w:type="paragraph" w:customStyle="1" w:styleId="7686182E410E450A86A4109A00C7492F">
    <w:name w:val="7686182E410E450A86A4109A00C7492F"/>
  </w:style>
  <w:style w:type="paragraph" w:customStyle="1" w:styleId="51C7E78186D34977BEFE500C2F084D28">
    <w:name w:val="51C7E78186D34977BEFE500C2F084D28"/>
  </w:style>
  <w:style w:type="paragraph" w:customStyle="1" w:styleId="061A737C02924AE9B7944AB53770F531">
    <w:name w:val="061A737C02924AE9B7944AB53770F531"/>
  </w:style>
  <w:style w:type="paragraph" w:customStyle="1" w:styleId="CA178838FC73462999C798408B6C6F24">
    <w:name w:val="CA178838FC73462999C798408B6C6F24"/>
    <w:rsid w:val="00205688"/>
  </w:style>
  <w:style w:type="paragraph" w:customStyle="1" w:styleId="1F4366881D2E47368DE6BC71F8D768E8">
    <w:name w:val="1F4366881D2E47368DE6BC71F8D768E8"/>
    <w:rsid w:val="00205688"/>
  </w:style>
  <w:style w:type="paragraph" w:customStyle="1" w:styleId="0FED40A42E484D488730077CED403FD6">
    <w:name w:val="0FED40A42E484D488730077CED403FD6"/>
    <w:rsid w:val="002056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2AD7B-4358-4837-941C-D27CB7E4F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9FDC0-F799-4A71-8178-C7F73B277B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4FD8A32-7148-40B3-868C-0E723CA13C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3B489-F74F-4941-820E-F5FA339F40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report</Template>
  <TotalTime>26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Nodir</dc:creator>
  <cp:keywords/>
  <dc:description/>
  <cp:lastModifiedBy>Nodir</cp:lastModifiedBy>
  <cp:revision>5</cp:revision>
  <dcterms:created xsi:type="dcterms:W3CDTF">2026-04-03T06:02:00Z</dcterms:created>
  <dcterms:modified xsi:type="dcterms:W3CDTF">2026-04-03T07:22:00Z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